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D08" w:rsidRDefault="00050D08" w:rsidP="00E76D15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Начальнику Звериноголовского </w:t>
      </w:r>
    </w:p>
    <w:p w:rsidR="00050D08" w:rsidRDefault="00050D08" w:rsidP="00E76D15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филиала ГБУ «ЦСО № 8»</w:t>
      </w:r>
    </w:p>
    <w:p w:rsidR="00050D08" w:rsidRDefault="00050D08" w:rsidP="00E76D15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И.Н. Грековой</w:t>
      </w:r>
    </w:p>
    <w:p w:rsidR="00050D08" w:rsidRDefault="00050D08" w:rsidP="00E76D15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   ___________________________________</w:t>
      </w:r>
    </w:p>
    <w:p w:rsidR="00050D08" w:rsidRDefault="00050D08" w:rsidP="00E76D15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</w:t>
      </w:r>
    </w:p>
    <w:p w:rsidR="00050D08" w:rsidRDefault="00050D08" w:rsidP="00952D3F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Проживающего (ей) по адресу:</w:t>
      </w:r>
    </w:p>
    <w:p w:rsidR="00050D08" w:rsidRDefault="00050D08" w:rsidP="00E76D15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</w:t>
      </w:r>
    </w:p>
    <w:p w:rsidR="00050D08" w:rsidRDefault="00050D08" w:rsidP="00E76D15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</w:t>
      </w:r>
    </w:p>
    <w:p w:rsidR="00050D08" w:rsidRDefault="00050D08" w:rsidP="00E76D15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Телефон: _______________________________</w:t>
      </w:r>
    </w:p>
    <w:p w:rsidR="00050D08" w:rsidRDefault="00050D08" w:rsidP="00E76D15">
      <w:pPr>
        <w:spacing w:after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Эл. адрес: ______________________________</w:t>
      </w:r>
    </w:p>
    <w:p w:rsidR="00050D08" w:rsidRDefault="00050D08" w:rsidP="003303CB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</w:t>
      </w:r>
    </w:p>
    <w:p w:rsidR="00050D08" w:rsidRDefault="00050D08" w:rsidP="005C3C20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РАЗРЕШЕНИЕ НА СОЗДАНИЕ И ИСПОЛЬЗОВАНИЕ</w:t>
      </w:r>
    </w:p>
    <w:p w:rsidR="00050D08" w:rsidRDefault="00050D08" w:rsidP="005C3C20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ФОТО-, ВИДЕОМАТЕРИАЛОВ </w:t>
      </w:r>
    </w:p>
    <w:p w:rsidR="00050D08" w:rsidRDefault="00050D08" w:rsidP="005C3C20">
      <w:pPr>
        <w:spacing w:after="0"/>
        <w:rPr>
          <w:rFonts w:ascii="Times New Roman" w:hAnsi="Times New Roman"/>
          <w:sz w:val="24"/>
          <w:szCs w:val="24"/>
        </w:rPr>
      </w:pPr>
    </w:p>
    <w:p w:rsidR="00050D08" w:rsidRDefault="00050D08" w:rsidP="007A2F62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050D08" w:rsidRDefault="00050D08" w:rsidP="007A2F62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Я, __________________________________________________________________________,</w:t>
      </w:r>
    </w:p>
    <w:p w:rsidR="00050D08" w:rsidRDefault="00050D08" w:rsidP="007A2F62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разрешаю на безвозмездной основе создавать, использовать и публиковать фото/видеоматериалы, в том числе в процессе реабилитации, оказания социальных услуг,</w:t>
      </w:r>
    </w:p>
    <w:p w:rsidR="00050D08" w:rsidRDefault="00050D08" w:rsidP="00D35012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моего сына/дочери ФИО _______________________________________________________ </w:t>
      </w:r>
    </w:p>
    <w:p w:rsidR="00050D08" w:rsidRDefault="00050D08" w:rsidP="00D35012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:rsidR="00050D08" w:rsidRDefault="00050D08" w:rsidP="00B152D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года рождения, на которых он (она) изображен (а) в информационно – телекоммуникативных сетях Интернет, средствах массовой информации, на официальном сайте организации и группах в социальных сетях, информационно – методических изданиях и материалах в электронном виде и на бумажном носителе, в качестве иллюстраций на научно – практических и демонстративных мероприятиях (семинарах, конфиренциях, мастер – классах и других презентационных мероприятиях), демонстрационных системах в организации, с указанием персональных данных ребенка (имя, возраст).</w:t>
      </w:r>
    </w:p>
    <w:p w:rsidR="00050D08" w:rsidRDefault="00050D08" w:rsidP="00B152D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Настоящим я удостоверяю, что являюсь родителем (законным представителем) ребенка и имею полное право заключить настоящее разрешение.</w:t>
      </w:r>
    </w:p>
    <w:p w:rsidR="00050D08" w:rsidRDefault="00050D08" w:rsidP="00B152D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Я подтверждаю, что полностью ознакомлен (а) с вышеупомянутым разрешением.</w:t>
      </w:r>
    </w:p>
    <w:p w:rsidR="00050D08" w:rsidRDefault="00050D08" w:rsidP="00B152D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050D08" w:rsidRDefault="00050D08" w:rsidP="00B152D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050D08" w:rsidRDefault="00050D08" w:rsidP="00B152D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050D08" w:rsidRDefault="00050D08" w:rsidP="00B152D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050D08" w:rsidRDefault="00050D08" w:rsidP="00B152D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050D08" w:rsidRPr="005C3C20" w:rsidRDefault="00050D08" w:rsidP="00B152DE">
      <w:pPr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Дата ______________                                                             Подпись ____________________</w:t>
      </w:r>
    </w:p>
    <w:sectPr w:rsidR="00050D08" w:rsidRPr="005C3C20" w:rsidSect="00186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3CB"/>
    <w:rsid w:val="00050D08"/>
    <w:rsid w:val="001868F7"/>
    <w:rsid w:val="002938E6"/>
    <w:rsid w:val="002E2933"/>
    <w:rsid w:val="003303CB"/>
    <w:rsid w:val="0033651F"/>
    <w:rsid w:val="00427BA0"/>
    <w:rsid w:val="005B6731"/>
    <w:rsid w:val="005C3C20"/>
    <w:rsid w:val="00632402"/>
    <w:rsid w:val="007863B1"/>
    <w:rsid w:val="007A2F62"/>
    <w:rsid w:val="008C7706"/>
    <w:rsid w:val="008E6D85"/>
    <w:rsid w:val="00923131"/>
    <w:rsid w:val="009257CF"/>
    <w:rsid w:val="00952D3F"/>
    <w:rsid w:val="00B152DE"/>
    <w:rsid w:val="00C542E7"/>
    <w:rsid w:val="00C737BC"/>
    <w:rsid w:val="00D35012"/>
    <w:rsid w:val="00E76D15"/>
    <w:rsid w:val="00F46C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8F7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9231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231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136</TotalTime>
  <Pages>1</Pages>
  <Words>345</Words>
  <Characters>1972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KCSON-DEXP</dc:creator>
  <cp:keywords/>
  <dc:description/>
  <cp:lastModifiedBy>User</cp:lastModifiedBy>
  <cp:revision>8</cp:revision>
  <cp:lastPrinted>2024-03-19T03:32:00Z</cp:lastPrinted>
  <dcterms:created xsi:type="dcterms:W3CDTF">2020-08-21T03:42:00Z</dcterms:created>
  <dcterms:modified xsi:type="dcterms:W3CDTF">2024-03-19T03:32:00Z</dcterms:modified>
</cp:coreProperties>
</file>